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0347531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:rsidR="008E75C9" w:rsidRDefault="00EA13D5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16980594" wp14:editId="611AB4B6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3657600" cy="1929384"/>
                    <wp:effectExtent l="0" t="0" r="0" b="0"/>
                    <wp:wrapNone/>
                    <wp:docPr id="9" name="Group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657600" cy="1929384"/>
                              <a:chOff x="0" y="0"/>
                              <a:chExt cx="3657600" cy="1925122"/>
                            </a:xfrm>
                          </wpg:grpSpPr>
                          <wps:wsp>
                            <wps:cNvPr id="11" name="Text Box 11"/>
                            <wps:cNvSpPr txBox="1"/>
                            <wps:spPr>
                              <a:xfrm>
                                <a:off x="0" y="694884"/>
                                <a:ext cx="3657600" cy="123023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E75C9" w:rsidRDefault="00D10998">
                                  <w:pPr>
                                    <w:pStyle w:val="ContactInfo"/>
                                  </w:pPr>
                                  <w:sdt>
                                    <w:sdtPr>
                                      <w:alias w:val="Name"/>
                                      <w:tag w:val=""/>
                                      <w:id w:val="805127967"/>
                                      <w:placeholder>
                                        <w:docPart w:val="1685A3C0AF324B288F4C84E21997A2AC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311DA">
                                        <w:t>Team</w:t>
                                      </w:r>
                                    </w:sdtContent>
                                  </w:sdt>
                                  <w:r w:rsidR="00EA13D5">
                                    <w:br/>
                                  </w:r>
                                  <w:sdt>
                                    <w:sdtPr>
                                      <w:alias w:val="Course Title"/>
                                      <w:tag w:val=""/>
                                      <w:id w:val="-851186849"/>
                                      <w:placeholder>
                                        <w:docPart w:val="97AE96776C404FEEB05717CE21CACDF5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E311DA">
                                        <w:t>Prohaktiv</w:t>
                                      </w:r>
                                      <w:proofErr w:type="spellEnd"/>
                                    </w:sdtContent>
                                  </w:sdt>
                                  <w:r w:rsidR="00EA13D5">
                                    <w:br/>
                                  </w:r>
                                  <w:sdt>
                                    <w:sdtPr>
                                      <w:alias w:val="Teacher's Name"/>
                                      <w:tag w:val=""/>
                                      <w:id w:val="-123160968"/>
                                      <w:placeholder>
                                        <w:docPart w:val="EEF142FD2DC54768ABA1D44EDDD2BC1A"/>
                                      </w:placeholder>
        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311DA">
                                        <w:t>--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12" name="Oval 12"/>
                            <wps:cNvSpPr>
                              <a:spLocks noChangeAspect="1"/>
                            </wps:cNvSpPr>
                            <wps:spPr>
                              <a:xfrm>
                                <a:off x="9525" y="0"/>
                                <a:ext cx="347472" cy="35067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E75C9" w:rsidRDefault="00EA13D5">
                                  <w:pPr>
                                    <w:pStyle w:val="BodyText"/>
                                  </w:pPr>
                                  <w:r>
                                    <w:t>By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6980594" id="Group 9" o:spid="_x0000_s1026" style="position:absolute;margin-left:236.8pt;margin-top:0;width:4in;height:151.9pt;z-index:251665408;mso-position-horizontal:right;mso-position-horizontal-relative:page;mso-position-vertical:bottom;mso-position-vertical-relative:page;mso-height-relative:margin" coordsize="36576,1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" o:spid="_x0000_s1027" type="#_x0000_t202" style="position:absolute;top:6948;width:36576;height:1230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3Vkb8A&#10;AADbAAAADwAAAGRycy9kb3ducmV2LnhtbESPwQrCMBBE74L/EFbwpqkKItUoIgielFY/YG3Wtths&#10;ShNt+/dGELztMjNvZze7zlTiTY0rLSuYTSMQxJnVJecKbtfjZAXCeWSNlWVS0JOD3XY42GCsbcsJ&#10;vVOfiwBhF6OCwvs6ltJlBRl0U1sTB+1hG4M+rE0udYNtgJtKzqNoKQ2WHC4UWNOhoOyZvkygVI9L&#10;P29Neuizxeuc3Lr78pQoNR51+zUIT53/m3/pkw71Z/D9JQwgt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TdWRvwAAANsAAAAPAAAAAAAAAAAAAAAAAJgCAABkcnMvZG93bnJl&#10;di54bWxQSwUGAAAAAAQABAD1AAAAhAMAAAAA&#10;" filled="f" stroked="f" strokeweight=".5pt">
                      <v:textbox style="mso-fit-shape-to-text:t" inset="0,0,36pt,36pt">
                        <w:txbxContent>
                          <w:p w:rsidR="008E75C9" w:rsidRDefault="00D10998">
                            <w:pPr>
                              <w:pStyle w:val="ContactInfo"/>
                            </w:pPr>
                            <w:sdt>
                              <w:sdtPr>
                                <w:alias w:val="Name"/>
                                <w:tag w:val=""/>
                                <w:id w:val="805127967"/>
                                <w:placeholder>
                                  <w:docPart w:val="1685A3C0AF324B288F4C84E21997A2AC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311DA">
                                  <w:t>Team</w:t>
                                </w:r>
                              </w:sdtContent>
                            </w:sdt>
                            <w:r w:rsidR="00EA13D5">
                              <w:br/>
                            </w:r>
                            <w:sdt>
                              <w:sdtPr>
                                <w:alias w:val="Course Title"/>
                                <w:tag w:val=""/>
                                <w:id w:val="-851186849"/>
                                <w:placeholder>
                                  <w:docPart w:val="97AE96776C404FEEB05717CE21CACDF5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E311DA">
                                  <w:t>Prohaktiv</w:t>
                                </w:r>
                                <w:proofErr w:type="spellEnd"/>
                              </w:sdtContent>
                            </w:sdt>
                            <w:r w:rsidR="00EA13D5">
                              <w:br/>
                            </w:r>
                            <w:sdt>
                              <w:sdtPr>
                                <w:alias w:val="Teacher's Name"/>
                                <w:tag w:val=""/>
                                <w:id w:val="-123160968"/>
                                <w:placeholder>
                                  <w:docPart w:val="EEF142FD2DC54768ABA1D44EDDD2BC1A"/>
                                </w:placeholder>
  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311DA">
                                  <w:t>--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oval id="Oval 12" o:spid="_x0000_s1028" style="position:absolute;left:95;width:3474;height:3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cyrMMA&#10;AADbAAAADwAAAGRycy9kb3ducmV2LnhtbERPTWsCMRC9F/ofwgi9lJrtClZXo7QFQcSLtoV6Gzbj&#10;ZnEzWTZRo7++KQje5vE+ZzqPthEn6nztWMFrPwNBXDpdc6Xg+2vxMgLhA7LGxjEpuJCH+ezxYYqF&#10;dmfe0GkbKpFC2BeowITQFlL60pBF33ctceL2rrMYEuwqqTs8p3DbyDzLhtJizanBYEufhsrD9mgV&#10;LOKHGZvBzjzHUVhff39Ww7cclXrqxfcJiEAx3MU391Kn+Tn8/5IO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cyrMMAAADbAAAADwAAAAAAAAAAAAAAAACYAgAAZHJzL2Rv&#10;d25yZXYueG1sUEsFBgAAAAAEAAQA9QAAAIgDAAAAAA==&#10;" fillcolor="#f9b639 [3207]" stroked="f" strokeweight="1pt">
                      <v:stroke joinstyle="miter"/>
                      <v:path arrowok="t"/>
                      <o:lock v:ext="edit" aspectratio="t"/>
                      <v:textbox inset="0,0,0,0">
                        <w:txbxContent>
                          <w:p w:rsidR="008E75C9" w:rsidRDefault="00EA13D5">
                            <w:pPr>
                              <w:pStyle w:val="BodyText"/>
                            </w:pPr>
                            <w:r>
                              <w:t>By</w:t>
                            </w:r>
                          </w:p>
                        </w:txbxContent>
                      </v:textbox>
                    </v:oval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893A1ED" wp14:editId="32B7EBF2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4314825</wp:posOffset>
                    </wp:positionV>
                    <wp:extent cx="3657600" cy="530352"/>
                    <wp:effectExtent l="0" t="0" r="0" b="127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5303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E75C9" w:rsidRDefault="00E311DA">
                                <w:pPr>
                                  <w:pStyle w:val="Title"/>
                                </w:pPr>
                                <w:proofErr w:type="spellStart"/>
                                <w:r>
                                  <w:t>StepRecorder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4572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93A1ED" id="Text Box 3" o:spid="_x0000_s1029" type="#_x0000_t202" style="position:absolute;margin-left:236.8pt;margin-top:339.75pt;width:4in;height:41.7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" filled="f" stroked="f" strokeweight=".5pt">
                    <v:textbox style="mso-fit-shape-to-text:t" inset="0,0,36pt,0">
                      <w:txbxContent>
                        <w:p w:rsidR="008E75C9" w:rsidRDefault="00E311DA">
                          <w:pPr>
                            <w:pStyle w:val="Title"/>
                          </w:pPr>
                          <w:proofErr w:type="spellStart"/>
                          <w:r>
                            <w:t>StepRecorder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w:drawing>
              <wp:anchor distT="0" distB="0" distL="114300" distR="114300" simplePos="0" relativeHeight="251666432" behindDoc="1" locked="0" layoutInCell="1" allowOverlap="1" wp14:anchorId="482738F4" wp14:editId="23C0CCBF">
                <wp:simplePos x="0" y="0"/>
                <wp:positionH relativeFrom="page">
                  <wp:align>left</wp:align>
                </wp:positionH>
                <wp:positionV relativeFrom="page">
                  <wp:posOffset>320040</wp:posOffset>
                </wp:positionV>
                <wp:extent cx="5129784" cy="7397496"/>
                <wp:effectExtent l="19050" t="0" r="13970" b="3023235"/>
                <wp:wrapNone/>
                <wp:docPr id="8" name="Picture 8" descr="Background image of a butterfl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utterfly.jp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083" t="20367" r="18423" b="21667"/>
                        <a:stretch/>
                      </pic:blipFill>
                      <pic:spPr bwMode="auto">
                        <a:xfrm>
                          <a:off x="0" y="0"/>
                          <a:ext cx="5129784" cy="73974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reflection blurRad="6350" stA="50000" endA="275" endPos="40000" dist="101600" dir="5400000" sy="-100000" algn="bl" rotWithShape="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E75C9" w:rsidRDefault="008E75C9">
          <w:pPr>
            <w:rPr>
              <w:b/>
              <w:bCs/>
              <w:caps/>
            </w:rPr>
          </w:pPr>
        </w:p>
        <w:p w:rsidR="008E75C9" w:rsidRDefault="00EA13D5">
          <w:r>
            <w:rPr>
              <w:b/>
              <w:bCs/>
              <w:caps/>
            </w:rPr>
            <w:br w:type="page"/>
          </w:r>
        </w:p>
      </w:sdtContent>
    </w:sdt>
    <w:p w:rsidR="008E75C9" w:rsidRDefault="00EA470D" w:rsidP="00EA21A8">
      <w:pPr>
        <w:pStyle w:val="Heading1"/>
        <w:ind w:right="-1980"/>
      </w:pPr>
      <w:r>
        <w:lastRenderedPageBreak/>
        <w:t xml:space="preserve">Get Started </w:t>
      </w:r>
    </w:p>
    <w:sdt>
      <w:sdtPr>
        <w:id w:val="1779750827"/>
        <w:docPartObj>
          <w:docPartGallery w:val="Cover Pages"/>
          <w:docPartUnique/>
        </w:docPartObj>
      </w:sdtPr>
      <w:sdtEndPr/>
      <w:sdtContent>
        <w:p w:rsidR="00AE5233" w:rsidRDefault="0039184F" w:rsidP="00AE5233">
          <w:r>
            <w:rPr>
              <w:b/>
              <w:bCs/>
              <w:caps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7E7D6611" wp14:editId="2BC19C1A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128270</wp:posOffset>
                    </wp:positionV>
                    <wp:extent cx="347472" cy="351455"/>
                    <wp:effectExtent l="0" t="0" r="0" b="0"/>
                    <wp:wrapNone/>
                    <wp:docPr id="16" name="Oval 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347472" cy="351455"/>
                            </a:xfrm>
                            <a:prstGeom prst="ellipse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E5233" w:rsidRDefault="00AE5233" w:rsidP="00AE5233">
                                <w:pPr>
                                  <w:pStyle w:val="BodyText"/>
                                </w:pPr>
                                <w:r>
                                  <w:t>Step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7E7D6611" id="Oval 16" o:spid="_x0000_s1030" style="position:absolute;margin-left:0;margin-top:10.1pt;width:27.35pt;height:27.65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" fillcolor="#f9b639 [3207]" stroked="f" strokeweight="1pt">
                    <v:stroke joinstyle="miter"/>
                    <v:path arrowok="t"/>
                    <o:lock v:ext="edit" aspectratio="t"/>
                    <v:textbox inset="0,0,0,0">
                      <w:txbxContent>
                        <w:p w:rsidR="00AE5233" w:rsidRDefault="00AE5233" w:rsidP="00AE5233">
                          <w:pPr>
                            <w:pStyle w:val="BodyText"/>
                          </w:pPr>
                          <w:r>
                            <w:t>Step 1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</w:p>
        <w:p w:rsidR="00AE5233" w:rsidRDefault="009955BE" w:rsidP="0039184F">
          <w:pPr>
            <w:pBdr>
              <w:bottom w:val="single" w:sz="6" w:space="0" w:color="auto"/>
            </w:pBdr>
            <w:rPr>
              <w:b/>
              <w:bCs/>
              <w:caps/>
            </w:rPr>
          </w:pPr>
          <w:r>
            <w:rPr>
              <w:b/>
              <w:bCs/>
              <w:caps/>
            </w:rPr>
            <w:t>Connect via Vpn</w:t>
          </w:r>
        </w:p>
        <w:p w:rsidR="00544D97" w:rsidRPr="00A26120" w:rsidRDefault="00544D97" w:rsidP="00544D97">
          <w:pPr>
            <w:pStyle w:val="ListParagraph"/>
            <w:numPr>
              <w:ilvl w:val="0"/>
              <w:numId w:val="5"/>
            </w:numPr>
          </w:pPr>
          <w:r w:rsidRPr="00A26120">
            <w:t xml:space="preserve">Copy the below  </w:t>
          </w:r>
          <w:proofErr w:type="spellStart"/>
          <w:r w:rsidRPr="00A26120">
            <w:t>url</w:t>
          </w:r>
          <w:proofErr w:type="spellEnd"/>
          <w:r w:rsidRPr="00A26120">
            <w:t xml:space="preserve"> and type it into address bar to your browser  </w:t>
          </w:r>
        </w:p>
        <w:p w:rsidR="00544D97" w:rsidRDefault="00D10998" w:rsidP="00544D97">
          <w:pPr>
            <w:pStyle w:val="ListParagraph"/>
          </w:pPr>
          <w:hyperlink r:id="rId10" w:tgtFrame="_blank" w:history="1">
            <w:r w:rsidR="00544D97">
              <w:rPr>
                <w:rStyle w:val="Hyperlink"/>
                <w:rFonts w:ascii="Calibri" w:hAnsi="Calibri"/>
                <w:sz w:val="22"/>
                <w:szCs w:val="22"/>
              </w:rPr>
              <w:t>https://ijump.hostopia.com/aPsprint/</w:t>
            </w:r>
          </w:hyperlink>
        </w:p>
        <w:p w:rsidR="00544D97" w:rsidRDefault="00544D97" w:rsidP="00544D97">
          <w:pPr>
            <w:pStyle w:val="ListParagraph"/>
            <w:numPr>
              <w:ilvl w:val="0"/>
              <w:numId w:val="5"/>
            </w:numPr>
          </w:pPr>
          <w:r>
            <w:t xml:space="preserve">It  shows below screen shots and ask for the credentials such as username and password </w:t>
          </w:r>
        </w:p>
        <w:p w:rsidR="00A26120" w:rsidRDefault="00544D97" w:rsidP="00544D97">
          <w:pPr>
            <w:pStyle w:val="ListParagraph"/>
            <w:numPr>
              <w:ilvl w:val="0"/>
              <w:numId w:val="5"/>
            </w:numPr>
          </w:pPr>
          <w:r>
            <w:rPr>
              <w:noProof/>
              <w:lang w:eastAsia="en-US"/>
            </w:rPr>
            <w:drawing>
              <wp:inline distT="0" distB="0" distL="0" distR="0" wp14:anchorId="3D8E6A16" wp14:editId="1B88A343">
                <wp:extent cx="4572000" cy="2461260"/>
                <wp:effectExtent l="0" t="0" r="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FCC591.tmp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461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26120" w:rsidRDefault="00A26120" w:rsidP="00544D97">
          <w:pPr>
            <w:pStyle w:val="ListParagraph"/>
            <w:numPr>
              <w:ilvl w:val="0"/>
              <w:numId w:val="5"/>
            </w:numPr>
          </w:pPr>
          <w:r>
            <w:t xml:space="preserve">Provide the username </w:t>
          </w:r>
          <w:proofErr w:type="gramStart"/>
          <w:r>
            <w:t>and  password</w:t>
          </w:r>
          <w:proofErr w:type="gramEnd"/>
          <w:r>
            <w:t xml:space="preserve"> and sign in .</w:t>
          </w:r>
        </w:p>
        <w:p w:rsidR="007036BF" w:rsidRDefault="00A26120" w:rsidP="00544D97">
          <w:pPr>
            <w:pStyle w:val="ListParagraph"/>
            <w:numPr>
              <w:ilvl w:val="0"/>
              <w:numId w:val="5"/>
            </w:numPr>
          </w:pPr>
          <w:r>
            <w:t xml:space="preserve">After that </w:t>
          </w:r>
          <w:r w:rsidR="00083C48">
            <w:t xml:space="preserve">you will find </w:t>
          </w:r>
          <w:r w:rsidR="00EC0E8C">
            <w:t>below screen and click on start button</w:t>
          </w:r>
        </w:p>
        <w:p w:rsidR="00F15988" w:rsidRDefault="00083C48" w:rsidP="00544D97">
          <w:pPr>
            <w:pStyle w:val="ListParagraph"/>
            <w:numPr>
              <w:ilvl w:val="0"/>
              <w:numId w:val="5"/>
            </w:numPr>
          </w:pPr>
          <w:r>
            <w:rPr>
              <w:noProof/>
              <w:lang w:eastAsia="en-US"/>
            </w:rPr>
            <w:drawing>
              <wp:inline distT="0" distB="0" distL="0" distR="0" wp14:anchorId="63EC0FF0" wp14:editId="722C58C7">
                <wp:extent cx="4572000" cy="2461260"/>
                <wp:effectExtent l="0" t="0" r="0" b="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FC5295.tmp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461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15988" w:rsidRDefault="00F15988" w:rsidP="00544D97">
          <w:pPr>
            <w:pStyle w:val="ListParagraph"/>
            <w:numPr>
              <w:ilvl w:val="0"/>
              <w:numId w:val="5"/>
            </w:numPr>
          </w:pPr>
          <w:r>
            <w:t xml:space="preserve">Keep patience wait for a time </w:t>
          </w:r>
        </w:p>
        <w:p w:rsidR="00F15988" w:rsidRDefault="00F15988" w:rsidP="00544D97">
          <w:pPr>
            <w:pStyle w:val="ListParagraph"/>
            <w:numPr>
              <w:ilvl w:val="0"/>
              <w:numId w:val="5"/>
            </w:numPr>
          </w:pPr>
          <w:r>
            <w:rPr>
              <w:noProof/>
              <w:lang w:eastAsia="en-US"/>
            </w:rPr>
            <w:lastRenderedPageBreak/>
            <w:drawing>
              <wp:inline distT="0" distB="0" distL="0" distR="0" wp14:anchorId="2A56CE65" wp14:editId="5F38B528">
                <wp:extent cx="4172532" cy="1895740"/>
                <wp:effectExtent l="0" t="0" r="0" b="9525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FC83D3.tmp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72532" cy="1895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15988" w:rsidRDefault="00F15988" w:rsidP="00544D97">
          <w:pPr>
            <w:pStyle w:val="ListParagraph"/>
            <w:numPr>
              <w:ilvl w:val="0"/>
              <w:numId w:val="5"/>
            </w:numPr>
          </w:pPr>
          <w:r>
            <w:t>Save the file and go ahead once the installation is complete , go to start</w:t>
          </w:r>
          <w:r w:rsidR="006235A3">
            <w:t xml:space="preserve"> &gt;all programs &gt;juniper networks</w:t>
          </w:r>
          <w:r>
            <w:t xml:space="preserve"> you will find </w:t>
          </w:r>
        </w:p>
        <w:p w:rsidR="006235A3" w:rsidRDefault="0097283D" w:rsidP="00544D97">
          <w:pPr>
            <w:pStyle w:val="ListParagraph"/>
            <w:numPr>
              <w:ilvl w:val="0"/>
              <w:numId w:val="5"/>
            </w:numPr>
          </w:pPr>
          <w:r>
            <w:rPr>
              <w:noProof/>
              <w:lang w:eastAsia="en-US"/>
            </w:rPr>
            <w:drawing>
              <wp:inline distT="0" distB="0" distL="0" distR="0" wp14:anchorId="1D8AAFC7" wp14:editId="6C861C83">
                <wp:extent cx="4572000" cy="2570480"/>
                <wp:effectExtent l="0" t="0" r="0" b="127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570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235A3" w:rsidRDefault="006235A3" w:rsidP="00544D97">
          <w:pPr>
            <w:pStyle w:val="ListParagraph"/>
            <w:numPr>
              <w:ilvl w:val="0"/>
              <w:numId w:val="5"/>
            </w:numPr>
          </w:pPr>
          <w:r>
            <w:t xml:space="preserve">Click on network  connect , then you will come across </w:t>
          </w:r>
        </w:p>
        <w:p w:rsidR="006235A3" w:rsidRDefault="008435A9" w:rsidP="00544D97">
          <w:pPr>
            <w:pStyle w:val="ListParagraph"/>
            <w:numPr>
              <w:ilvl w:val="0"/>
              <w:numId w:val="5"/>
            </w:numPr>
          </w:pPr>
          <w:r>
            <w:rPr>
              <w:noProof/>
              <w:lang w:eastAsia="en-US"/>
            </w:rPr>
            <w:lastRenderedPageBreak/>
            <w:drawing>
              <wp:inline distT="0" distB="0" distL="0" distR="0" wp14:anchorId="7000C8C5" wp14:editId="69231F15">
                <wp:extent cx="4525006" cy="4686954"/>
                <wp:effectExtent l="0" t="0" r="9525" b="0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FCEFD0.tmp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25006" cy="4686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435A9" w:rsidRDefault="008435A9" w:rsidP="00544D97">
          <w:pPr>
            <w:pStyle w:val="ListParagraph"/>
            <w:numPr>
              <w:ilvl w:val="0"/>
              <w:numId w:val="5"/>
            </w:numPr>
          </w:pPr>
        </w:p>
        <w:p w:rsidR="005A25BF" w:rsidRDefault="005A25BF" w:rsidP="00544D97">
          <w:pPr>
            <w:pStyle w:val="ListParagraph"/>
            <w:numPr>
              <w:ilvl w:val="0"/>
              <w:numId w:val="5"/>
            </w:numPr>
          </w:pPr>
          <w:r>
            <w:t xml:space="preserve">Provide your credentials  and  click on sign in </w:t>
          </w:r>
        </w:p>
        <w:p w:rsidR="005D12A3" w:rsidRDefault="00DF5A5C" w:rsidP="00544D97">
          <w:pPr>
            <w:pStyle w:val="ListParagraph"/>
            <w:numPr>
              <w:ilvl w:val="0"/>
              <w:numId w:val="5"/>
            </w:numPr>
          </w:pPr>
          <w:r>
            <w:rPr>
              <w:noProof/>
              <w:lang w:eastAsia="en-US"/>
            </w:rPr>
            <w:lastRenderedPageBreak/>
            <w:drawing>
              <wp:inline distT="0" distB="0" distL="0" distR="0" wp14:anchorId="036C49AA" wp14:editId="6C52BAD9">
                <wp:extent cx="4572000" cy="2570480"/>
                <wp:effectExtent l="0" t="0" r="0" b="127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570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5A5C" w:rsidRDefault="00DF5A5C" w:rsidP="00544D97">
          <w:pPr>
            <w:pStyle w:val="ListParagraph"/>
            <w:numPr>
              <w:ilvl w:val="0"/>
              <w:numId w:val="5"/>
            </w:numPr>
          </w:pPr>
        </w:p>
        <w:p w:rsidR="00DF5A5C" w:rsidRDefault="00DF5A5C" w:rsidP="00544D97">
          <w:pPr>
            <w:pStyle w:val="ListParagraph"/>
            <w:numPr>
              <w:ilvl w:val="0"/>
              <w:numId w:val="5"/>
            </w:numPr>
            <w:pBdr>
              <w:bottom w:val="single" w:sz="6" w:space="1" w:color="auto"/>
            </w:pBdr>
          </w:pPr>
          <w:r>
            <w:t>Once you logged then hide or minimize the above window.</w:t>
          </w:r>
        </w:p>
        <w:p w:rsidR="003D6B4B" w:rsidRDefault="003D6B4B" w:rsidP="00355EAE">
          <w:pPr>
            <w:pBdr>
              <w:bottom w:val="single" w:sz="12" w:space="1" w:color="auto"/>
            </w:pBdr>
            <w:ind w:left="360"/>
          </w:pPr>
          <w:r>
            <w:rPr>
              <w:b/>
              <w:bCs/>
              <w:caps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1E44417F" wp14:editId="3B91777C">
                    <wp:simplePos x="0" y="0"/>
                    <wp:positionH relativeFrom="margin">
                      <wp:posOffset>247650</wp:posOffset>
                    </wp:positionH>
                    <wp:positionV relativeFrom="paragraph">
                      <wp:posOffset>130175</wp:posOffset>
                    </wp:positionV>
                    <wp:extent cx="347472" cy="351455"/>
                    <wp:effectExtent l="0" t="0" r="0" b="0"/>
                    <wp:wrapNone/>
                    <wp:docPr id="4" name="Oval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347472" cy="351455"/>
                            </a:xfrm>
                            <a:prstGeom prst="ellipse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B5070" w:rsidRDefault="009B5070" w:rsidP="009B5070">
                                <w:pPr>
                                  <w:pStyle w:val="BodyText"/>
                                </w:pPr>
                                <w:r>
                                  <w:t>Step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1E44417F" id="Oval 4" o:spid="_x0000_s1031" style="position:absolute;left:0;text-align:left;margin-left:19.5pt;margin-top:10.25pt;width:27.35pt;height:27.6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" fillcolor="#f9b639 [3207]" stroked="f" strokeweight="1pt">
                    <v:stroke joinstyle="miter"/>
                    <v:path arrowok="t"/>
                    <o:lock v:ext="edit" aspectratio="t"/>
                    <v:textbox inset="0,0,0,0">
                      <w:txbxContent>
                        <w:p w:rsidR="009B5070" w:rsidRDefault="009B5070" w:rsidP="009B5070">
                          <w:pPr>
                            <w:pStyle w:val="BodyText"/>
                          </w:pPr>
                          <w:r>
                            <w:t>Step 2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</w:p>
        <w:p w:rsidR="00236463" w:rsidRPr="00C225D5" w:rsidRDefault="00C225D5" w:rsidP="00355EAE">
          <w:pPr>
            <w:pBdr>
              <w:bottom w:val="single" w:sz="12" w:space="1" w:color="auto"/>
            </w:pBdr>
            <w:ind w:left="360"/>
            <w:rPr>
              <w:b/>
            </w:rPr>
          </w:pPr>
          <w:r w:rsidRPr="00C225D5">
            <w:rPr>
              <w:b/>
            </w:rPr>
            <w:t>Remote Desktop Connection</w:t>
          </w:r>
        </w:p>
        <w:p w:rsidR="003D6B4B" w:rsidRDefault="003D6B4B" w:rsidP="00355EAE">
          <w:pPr>
            <w:ind w:left="360"/>
          </w:pPr>
        </w:p>
        <w:p w:rsidR="00236463" w:rsidRDefault="00EE1006" w:rsidP="00EE1006">
          <w:pPr>
            <w:pStyle w:val="ListParagraph"/>
            <w:numPr>
              <w:ilvl w:val="0"/>
              <w:numId w:val="5"/>
            </w:numPr>
          </w:pPr>
          <w:r>
            <w:t xml:space="preserve">Now </w:t>
          </w:r>
          <w:proofErr w:type="spellStart"/>
          <w:r>
            <w:t>its</w:t>
          </w:r>
          <w:proofErr w:type="spellEnd"/>
          <w:r>
            <w:t xml:space="preserve"> time to go with Remote Desktop Connection </w:t>
          </w:r>
        </w:p>
        <w:p w:rsidR="00EE1006" w:rsidRDefault="00EE1006" w:rsidP="00EE1006">
          <w:pPr>
            <w:pStyle w:val="ListParagraph"/>
            <w:numPr>
              <w:ilvl w:val="0"/>
              <w:numId w:val="5"/>
            </w:numPr>
          </w:pPr>
          <w:r>
            <w:t xml:space="preserve">Go to start and find the </w:t>
          </w:r>
          <w:r>
            <w:t>Remote Desktop Connection</w:t>
          </w:r>
          <w:r w:rsidR="006D5E12">
            <w:t xml:space="preserve">, and provide below </w:t>
          </w:r>
          <w:proofErr w:type="spellStart"/>
          <w:r w:rsidR="006D5E12">
            <w:t>ip</w:t>
          </w:r>
          <w:proofErr w:type="spellEnd"/>
          <w:r w:rsidR="006D5E12">
            <w:t xml:space="preserve"> address as mention in the capture  screen </w:t>
          </w:r>
        </w:p>
        <w:p w:rsidR="00EE1006" w:rsidRDefault="006D5E12" w:rsidP="00EE1006">
          <w:pPr>
            <w:pStyle w:val="ListParagraph"/>
            <w:numPr>
              <w:ilvl w:val="0"/>
              <w:numId w:val="5"/>
            </w:numPr>
          </w:pPr>
          <w:r>
            <w:rPr>
              <w:noProof/>
              <w:lang w:eastAsia="en-US"/>
            </w:rPr>
            <w:drawing>
              <wp:inline distT="0" distB="0" distL="0" distR="0">
                <wp:extent cx="3915321" cy="2372056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F90D348.tmp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5321" cy="2372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E1006" w:rsidRDefault="006D5E12" w:rsidP="00EE1006">
          <w:pPr>
            <w:pStyle w:val="ListParagraph"/>
            <w:numPr>
              <w:ilvl w:val="0"/>
              <w:numId w:val="5"/>
            </w:numPr>
          </w:pPr>
          <w:r>
            <w:t xml:space="preserve">Click on connect and go ahead </w:t>
          </w:r>
        </w:p>
        <w:p w:rsidR="00F17674" w:rsidRDefault="003804EB" w:rsidP="00EE1006">
          <w:pPr>
            <w:pStyle w:val="ListParagraph"/>
            <w:numPr>
              <w:ilvl w:val="0"/>
              <w:numId w:val="5"/>
            </w:numPr>
          </w:pPr>
          <w:r>
            <w:rPr>
              <w:noProof/>
              <w:lang w:eastAsia="en-US"/>
            </w:rPr>
            <w:lastRenderedPageBreak/>
            <w:drawing>
              <wp:inline distT="0" distB="0" distL="0" distR="0" wp14:anchorId="0C984F07" wp14:editId="4A1C6502">
                <wp:extent cx="4086795" cy="3181794"/>
                <wp:effectExtent l="0" t="0" r="9525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F90F5A7.tmp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6795" cy="3181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17674" w:rsidRDefault="003804EB" w:rsidP="00EE1006">
          <w:pPr>
            <w:pStyle w:val="ListParagraph"/>
            <w:numPr>
              <w:ilvl w:val="0"/>
              <w:numId w:val="5"/>
            </w:numPr>
          </w:pPr>
          <w:r>
            <w:t xml:space="preserve">Choose another account, provide credentials and go ahead </w:t>
          </w:r>
        </w:p>
        <w:p w:rsidR="00F17674" w:rsidRDefault="00C73810" w:rsidP="00EE1006">
          <w:pPr>
            <w:pStyle w:val="ListParagraph"/>
            <w:numPr>
              <w:ilvl w:val="0"/>
              <w:numId w:val="5"/>
            </w:numPr>
          </w:pPr>
          <w:r>
            <w:t xml:space="preserve">Once you login successfully you have access to remote machine </w:t>
          </w:r>
        </w:p>
        <w:p w:rsidR="00C73810" w:rsidRDefault="00C225D5" w:rsidP="00EE1006">
          <w:pPr>
            <w:pStyle w:val="ListParagraph"/>
            <w:numPr>
              <w:ilvl w:val="0"/>
              <w:numId w:val="5"/>
            </w:numPr>
            <w:pBdr>
              <w:bottom w:val="single" w:sz="6" w:space="1" w:color="auto"/>
            </w:pBdr>
          </w:pPr>
          <w:r>
            <w:rPr>
              <w:noProof/>
              <w:lang w:eastAsia="en-US"/>
            </w:rPr>
            <w:drawing>
              <wp:inline distT="0" distB="0" distL="0" distR="0" wp14:anchorId="26063175" wp14:editId="56A40CA6">
                <wp:extent cx="4572000" cy="2574290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rdc login screen.png"/>
                        <pic:cNvPicPr/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574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E69CC" w:rsidRDefault="00AE69CC" w:rsidP="00AE69CC">
          <w:pPr>
            <w:pStyle w:val="ListParagraph"/>
          </w:pPr>
        </w:p>
        <w:p w:rsidR="00AE69CC" w:rsidRDefault="00AE69CC" w:rsidP="00AE69CC">
          <w:pPr>
            <w:pStyle w:val="ListParagraph"/>
          </w:pPr>
        </w:p>
        <w:p w:rsidR="004B4CA2" w:rsidRDefault="004B4CA2" w:rsidP="004B4CA2">
          <w:pPr>
            <w:pBdr>
              <w:bottom w:val="single" w:sz="12" w:space="1" w:color="auto"/>
            </w:pBdr>
            <w:ind w:left="360"/>
          </w:pPr>
          <w:r>
            <w:rPr>
              <w:b/>
              <w:bCs/>
              <w:caps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C6BB3C1" wp14:editId="6ADBAC82">
                    <wp:simplePos x="0" y="0"/>
                    <wp:positionH relativeFrom="margin">
                      <wp:posOffset>219075</wp:posOffset>
                    </wp:positionH>
                    <wp:positionV relativeFrom="paragraph">
                      <wp:posOffset>17145</wp:posOffset>
                    </wp:positionV>
                    <wp:extent cx="347472" cy="351455"/>
                    <wp:effectExtent l="0" t="0" r="0" b="0"/>
                    <wp:wrapNone/>
                    <wp:docPr id="13" name="Oval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347472" cy="351455"/>
                            </a:xfrm>
                            <a:prstGeom prst="ellipse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4CA2" w:rsidRDefault="004B4CA2" w:rsidP="004B4CA2">
                                <w:pPr>
                                  <w:pStyle w:val="BodyText"/>
                                </w:pPr>
                                <w:r>
                                  <w:t>Step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1C6BB3C1" id="Oval 13" o:spid="_x0000_s1032" style="position:absolute;left:0;text-align:left;margin-left:17.25pt;margin-top:1.35pt;width:27.35pt;height:27.6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" fillcolor="#f9b639 [3207]" stroked="f" strokeweight="1pt">
                    <v:stroke joinstyle="miter"/>
                    <v:path arrowok="t"/>
                    <o:lock v:ext="edit" aspectratio="t"/>
                    <v:textbox inset="0,0,0,0">
                      <w:txbxContent>
                        <w:p w:rsidR="004B4CA2" w:rsidRDefault="004B4CA2" w:rsidP="004B4CA2">
                          <w:pPr>
                            <w:pStyle w:val="BodyText"/>
                          </w:pPr>
                          <w:r>
                            <w:t>Step 3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</w:p>
        <w:p w:rsidR="003804EB" w:rsidRPr="00E96A27" w:rsidRDefault="004B4CA2" w:rsidP="00E96A27">
          <w:pPr>
            <w:pBdr>
              <w:bottom w:val="single" w:sz="12" w:space="1" w:color="auto"/>
            </w:pBdr>
            <w:ind w:left="360"/>
            <w:rPr>
              <w:b/>
            </w:rPr>
          </w:pPr>
          <w:r>
            <w:rPr>
              <w:b/>
            </w:rPr>
            <w:t xml:space="preserve">Get </w:t>
          </w:r>
          <w:r w:rsidR="001F563A">
            <w:rPr>
              <w:b/>
            </w:rPr>
            <w:t>digging</w:t>
          </w:r>
          <w:r>
            <w:rPr>
              <w:b/>
            </w:rPr>
            <w:t xml:space="preserve"> into code by using </w:t>
          </w:r>
          <w:proofErr w:type="spellStart"/>
          <w:r>
            <w:rPr>
              <w:b/>
            </w:rPr>
            <w:t>git</w:t>
          </w:r>
          <w:proofErr w:type="spellEnd"/>
        </w:p>
        <w:p w:rsidR="00E96A27" w:rsidRDefault="00570C72" w:rsidP="00EE1006">
          <w:pPr>
            <w:pStyle w:val="ListParagraph"/>
            <w:numPr>
              <w:ilvl w:val="0"/>
              <w:numId w:val="5"/>
            </w:numPr>
          </w:pPr>
          <w:r>
            <w:t xml:space="preserve">Firstly map your drive </w:t>
          </w:r>
        </w:p>
        <w:p w:rsidR="00570C72" w:rsidRDefault="00570C72" w:rsidP="00570C72">
          <w:pPr>
            <w:pStyle w:val="ListParagraph"/>
          </w:pPr>
          <w:r>
            <w:t>Press windows +</w:t>
          </w:r>
          <w:proofErr w:type="gramStart"/>
          <w:r>
            <w:t>E  button</w:t>
          </w:r>
          <w:proofErr w:type="gramEnd"/>
          <w:r>
            <w:t xml:space="preserve"> then you will move to </w:t>
          </w:r>
        </w:p>
        <w:p w:rsidR="001A40D1" w:rsidRDefault="001A40D1" w:rsidP="00570C72">
          <w:pPr>
            <w:pStyle w:val="ListParagraph"/>
          </w:pPr>
          <w:r>
            <w:rPr>
              <w:noProof/>
              <w:lang w:eastAsia="en-US"/>
            </w:rPr>
            <w:lastRenderedPageBreak/>
            <w:drawing>
              <wp:inline distT="0" distB="0" distL="0" distR="0">
                <wp:extent cx="4572000" cy="2574290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mapdrive.png"/>
                        <pic:cNvPicPr/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574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A40D1" w:rsidRDefault="005A30DB" w:rsidP="00570C72">
          <w:pPr>
            <w:pStyle w:val="ListParagraph"/>
          </w:pPr>
          <w:r>
            <w:t>After cli</w:t>
          </w:r>
          <w:r w:rsidR="00D5494F">
            <w:t xml:space="preserve">ck on map network </w:t>
          </w:r>
          <w:proofErr w:type="gramStart"/>
          <w:r w:rsidR="00D5494F">
            <w:t>drive ,</w:t>
          </w:r>
          <w:proofErr w:type="gramEnd"/>
          <w:r w:rsidR="00D5494F">
            <w:t xml:space="preserve"> you will</w:t>
          </w:r>
          <w:r>
            <w:t xml:space="preserve"> find below</w:t>
          </w:r>
          <w:r w:rsidR="00D5494F">
            <w:t xml:space="preserve"> capture screen</w:t>
          </w:r>
        </w:p>
        <w:p w:rsidR="005A30DB" w:rsidRDefault="00F21745" w:rsidP="00570C72">
          <w:pPr>
            <w:pStyle w:val="ListParagraph"/>
          </w:pPr>
          <w:r>
            <w:rPr>
              <w:noProof/>
              <w:lang w:eastAsia="en-US"/>
            </w:rPr>
            <w:drawing>
              <wp:inline distT="0" distB="0" distL="0" distR="0">
                <wp:extent cx="4572000" cy="2574290"/>
                <wp:effectExtent l="0" t="0" r="0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mapdrive2.png"/>
                        <pic:cNvPicPr/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574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26DD3" w:rsidRDefault="00526DD3" w:rsidP="00570C72">
          <w:pPr>
            <w:pStyle w:val="ListParagraph"/>
          </w:pPr>
          <w:r>
            <w:t>Here we are supposed to give proper inputs</w:t>
          </w:r>
        </w:p>
        <w:p w:rsidR="00025327" w:rsidRDefault="00526DD3" w:rsidP="00570C72">
          <w:pPr>
            <w:pStyle w:val="ListParagraph"/>
          </w:pPr>
          <w:r>
            <w:t xml:space="preserve"> </w:t>
          </w:r>
          <w:proofErr w:type="gramStart"/>
          <w:r>
            <w:t>1.Map</w:t>
          </w:r>
          <w:proofErr w:type="gramEnd"/>
          <w:r>
            <w:t xml:space="preserve"> dive with z into first drop down list 2.  Put </w:t>
          </w:r>
          <w:proofErr w:type="spellStart"/>
          <w:r>
            <w:t>ip</w:t>
          </w:r>
          <w:proofErr w:type="spellEnd"/>
          <w:r>
            <w:t xml:space="preserve"> address </w:t>
          </w:r>
          <w:hyperlink r:id="rId22" w:history="1">
            <w:r w:rsidRPr="00216D9D">
              <w:rPr>
                <w:rStyle w:val="Hyperlink"/>
              </w:rPr>
              <w:t>\\10.190.10.225\devel</w:t>
            </w:r>
          </w:hyperlink>
          <w:r>
            <w:t xml:space="preserve"> in second drop down list 3. Select checkbox </w:t>
          </w:r>
          <w:r w:rsidR="00D25505">
            <w:t>naming as connect using different account.</w:t>
          </w:r>
        </w:p>
        <w:p w:rsidR="00D25505" w:rsidRDefault="00D25505" w:rsidP="00570C72">
          <w:pPr>
            <w:pStyle w:val="ListParagraph"/>
          </w:pPr>
          <w:r>
            <w:t xml:space="preserve">Once this done then click on finish </w:t>
          </w:r>
        </w:p>
        <w:p w:rsidR="00025327" w:rsidRDefault="00025327" w:rsidP="00570C72">
          <w:pPr>
            <w:pStyle w:val="ListParagraph"/>
          </w:pPr>
        </w:p>
        <w:p w:rsidR="00570C72" w:rsidRDefault="00D25505" w:rsidP="00C45850">
          <w:pPr>
            <w:pStyle w:val="ListParagraph"/>
            <w:numPr>
              <w:ilvl w:val="0"/>
              <w:numId w:val="5"/>
            </w:numPr>
          </w:pPr>
          <w:r>
            <w:t>After click on finish the next window will ask for credentials such as username and password</w:t>
          </w:r>
          <w:r w:rsidR="00C45850">
            <w:t xml:space="preserve"> as “ </w:t>
          </w:r>
          <w:r w:rsidR="00C45850" w:rsidRPr="00C45850">
            <w:t xml:space="preserve">user - </w:t>
          </w:r>
          <w:proofErr w:type="spellStart"/>
          <w:r w:rsidR="00C45850" w:rsidRPr="00C45850">
            <w:t>psprint</w:t>
          </w:r>
          <w:proofErr w:type="spellEnd"/>
          <w:r w:rsidR="00C45850" w:rsidRPr="00C45850">
            <w:t>\</w:t>
          </w:r>
          <w:proofErr w:type="spellStart"/>
          <w:r w:rsidR="00C45850" w:rsidRPr="00C45850">
            <w:t>git</w:t>
          </w:r>
          <w:proofErr w:type="spellEnd"/>
          <w:r w:rsidR="00C45850" w:rsidRPr="00C45850">
            <w:t>; pw - PsP2013$</w:t>
          </w:r>
          <w:r w:rsidR="00C45850">
            <w:t>”</w:t>
          </w:r>
          <w:r>
            <w:t xml:space="preserve"> , find the below captured screen</w:t>
          </w:r>
        </w:p>
        <w:p w:rsidR="00D25505" w:rsidRDefault="00423C7C" w:rsidP="00D25505">
          <w:pPr>
            <w:pStyle w:val="ListParagraph"/>
          </w:pPr>
          <w:r>
            <w:rPr>
              <w:noProof/>
              <w:lang w:eastAsia="en-US"/>
            </w:rPr>
            <w:lastRenderedPageBreak/>
            <w:drawing>
              <wp:inline distT="0" distB="0" distL="0" distR="0">
                <wp:extent cx="4572000" cy="2574290"/>
                <wp:effectExtent l="0" t="0" r="0" b="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mapdrive3.png"/>
                        <pic:cNvPicPr/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574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23C7C" w:rsidRDefault="00423C7C" w:rsidP="00D25505">
          <w:pPr>
            <w:pStyle w:val="ListParagraph"/>
          </w:pPr>
          <w:r>
            <w:t xml:space="preserve">Once this done now you are able to use </w:t>
          </w:r>
          <w:proofErr w:type="spellStart"/>
          <w:r>
            <w:t>git</w:t>
          </w:r>
          <w:proofErr w:type="spellEnd"/>
          <w:r>
            <w:t xml:space="preserve"> </w:t>
          </w:r>
          <w:r w:rsidR="00A84D24">
            <w:t>repository content to your local repository</w:t>
          </w:r>
          <w:r w:rsidR="00B437A3">
            <w:t>.</w:t>
          </w:r>
        </w:p>
        <w:p w:rsidR="00D25505" w:rsidRDefault="00D25505" w:rsidP="00D25505">
          <w:pPr>
            <w:pStyle w:val="ListParagraph"/>
            <w:numPr>
              <w:ilvl w:val="0"/>
              <w:numId w:val="5"/>
            </w:numPr>
          </w:pPr>
          <w:r>
            <w:t>Go to start then &gt; all programs &gt;</w:t>
          </w:r>
          <w:proofErr w:type="spellStart"/>
          <w:r>
            <w:t>git</w:t>
          </w:r>
          <w:proofErr w:type="spellEnd"/>
          <w:r>
            <w:t xml:space="preserve">&gt;then click on </w:t>
          </w:r>
          <w:proofErr w:type="spellStart"/>
          <w:r>
            <w:t>git</w:t>
          </w:r>
          <w:proofErr w:type="spellEnd"/>
          <w:r>
            <w:t xml:space="preserve"> bash </w:t>
          </w:r>
        </w:p>
        <w:p w:rsidR="000B2459" w:rsidRDefault="000B2459" w:rsidP="000B2459">
          <w:pPr>
            <w:pStyle w:val="ListParagraph"/>
          </w:pPr>
          <w:r>
            <w:t xml:space="preserve">Once you click on this you will find the black screen as </w:t>
          </w:r>
          <w:proofErr w:type="gramStart"/>
          <w:r>
            <w:t>follows .</w:t>
          </w:r>
          <w:proofErr w:type="gramEnd"/>
        </w:p>
        <w:p w:rsidR="000B2459" w:rsidRDefault="000B2459" w:rsidP="000B2459">
          <w:pPr>
            <w:pStyle w:val="ListParagraph"/>
          </w:pPr>
          <w:r>
            <w:rPr>
              <w:noProof/>
              <w:lang w:eastAsia="en-US"/>
            </w:rPr>
            <w:drawing>
              <wp:inline distT="0" distB="0" distL="0" distR="0">
                <wp:extent cx="4572000" cy="2574290"/>
                <wp:effectExtent l="0" t="0" r="0" b="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Git1.png"/>
                        <pic:cNvPicPr/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574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D41E6" w:rsidRDefault="000B2459" w:rsidP="000B2459">
          <w:pPr>
            <w:pStyle w:val="ListParagraph"/>
          </w:pPr>
          <w:r>
            <w:t xml:space="preserve">Now here onwards all </w:t>
          </w:r>
          <w:proofErr w:type="spellStart"/>
          <w:r>
            <w:t>git</w:t>
          </w:r>
          <w:proofErr w:type="spellEnd"/>
          <w:r>
            <w:t xml:space="preserve"> commands are needed to </w:t>
          </w:r>
          <w:r w:rsidR="00A7534F">
            <w:t>fire,</w:t>
          </w:r>
          <w:r>
            <w:t xml:space="preserve"> for all operations regarding code </w:t>
          </w:r>
          <w:bookmarkStart w:id="0" w:name="_GoBack"/>
          <w:bookmarkEnd w:id="0"/>
          <w:r w:rsidR="00A7534F">
            <w:t>management from</w:t>
          </w:r>
          <w:r>
            <w:t xml:space="preserve"> got repository.</w:t>
          </w:r>
        </w:p>
        <w:p w:rsidR="000B2459" w:rsidRDefault="000B2459" w:rsidP="000B2459">
          <w:pPr>
            <w:pStyle w:val="ListParagraph"/>
          </w:pPr>
        </w:p>
        <w:p w:rsidR="00EE1006" w:rsidRDefault="00EE1006" w:rsidP="00EE1006">
          <w:pPr>
            <w:pStyle w:val="ListParagraph"/>
            <w:numPr>
              <w:ilvl w:val="0"/>
              <w:numId w:val="5"/>
            </w:numPr>
          </w:pPr>
        </w:p>
        <w:p w:rsidR="00236463" w:rsidRDefault="00236463" w:rsidP="00355EAE">
          <w:pPr>
            <w:ind w:left="360"/>
          </w:pPr>
        </w:p>
        <w:p w:rsidR="00236463" w:rsidRDefault="00236463" w:rsidP="00355EAE">
          <w:pPr>
            <w:ind w:left="360"/>
          </w:pPr>
        </w:p>
        <w:p w:rsidR="00AE5233" w:rsidRPr="00544D97" w:rsidRDefault="00D10998" w:rsidP="00355EAE">
          <w:pPr>
            <w:ind w:left="360"/>
          </w:pPr>
        </w:p>
      </w:sdtContent>
    </w:sdt>
    <w:p w:rsidR="00AE5233" w:rsidRDefault="00AE5233" w:rsidP="00AE5233">
      <w:pPr>
        <w:ind w:right="-1980"/>
      </w:pPr>
    </w:p>
    <w:p w:rsidR="008E75C9" w:rsidRDefault="008E75C9" w:rsidP="00EA21A8">
      <w:pPr>
        <w:ind w:right="-1980"/>
      </w:pPr>
    </w:p>
    <w:sectPr w:rsidR="008E75C9" w:rsidSect="00E311DA">
      <w:headerReference w:type="default" r:id="rId25"/>
      <w:footerReference w:type="default" r:id="rId26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0998" w:rsidRDefault="00D10998">
      <w:pPr>
        <w:spacing w:line="240" w:lineRule="auto"/>
      </w:pPr>
      <w:r>
        <w:separator/>
      </w:r>
    </w:p>
  </w:endnote>
  <w:endnote w:type="continuationSeparator" w:id="0">
    <w:p w:rsidR="00D10998" w:rsidRDefault="00D109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75C9" w:rsidRDefault="00EA13D5">
    <w:pPr>
      <w:pStyle w:val="Footer"/>
    </w:pPr>
    <w:r>
      <w:rPr>
        <w:noProof/>
        <w:lang w:eastAsia="en-US"/>
      </w:rPr>
      <mc:AlternateContent>
        <mc:Choice Requires="wps">
          <w:drawing>
            <wp:inline distT="0" distB="0" distL="0" distR="0">
              <wp:extent cx="347472" cy="347472"/>
              <wp:effectExtent l="0" t="0" r="0" b="0"/>
              <wp:docPr id="5" name="Oval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347472" cy="347472"/>
                      </a:xfrm>
                      <a:prstGeom prst="ellipse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E75C9" w:rsidRDefault="00EA13D5">
                          <w:pPr>
                            <w:pStyle w:val="BodyText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  \* MERGEFORMAT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A7534F">
                            <w:rPr>
                              <w:rStyle w:val="PageNumber"/>
                              <w:noProof/>
                            </w:rPr>
                            <w:t>8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id="Oval 5" o:spid="_x0000_s1033" style="width:27.35pt;height:2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" fillcolor="#f9b639 [3207]" stroked="f" strokeweight="1pt">
              <v:stroke joinstyle="miter"/>
              <v:path arrowok="t"/>
              <o:lock v:ext="edit" aspectratio="t"/>
              <v:textbox inset="0,0,0,0">
                <w:txbxContent>
                  <w:p w:rsidR="008E75C9" w:rsidRDefault="00EA13D5">
                    <w:pPr>
                      <w:pStyle w:val="BodyText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  \* MERGEFORMAT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A7534F">
                      <w:rPr>
                        <w:rStyle w:val="PageNumber"/>
                        <w:noProof/>
                      </w:rPr>
                      <w:t>8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0998" w:rsidRDefault="00D10998">
      <w:pPr>
        <w:spacing w:line="240" w:lineRule="auto"/>
      </w:pPr>
      <w:r>
        <w:separator/>
      </w:r>
    </w:p>
  </w:footnote>
  <w:footnote w:type="continuationSeparator" w:id="0">
    <w:p w:rsidR="00D10998" w:rsidRDefault="00D109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11DA" w:rsidRDefault="00E311DA" w:rsidP="004C4E0C">
    <w:pPr>
      <w:pStyle w:val="Header"/>
      <w:pBdr>
        <w:bottom w:val="single" w:sz="6" w:space="1" w:color="auto"/>
      </w:pBdr>
      <w:ind w:right="-2070"/>
      <w:rPr>
        <w:b/>
        <w:sz w:val="40"/>
        <w:szCs w:val="40"/>
      </w:rPr>
    </w:pPr>
    <w:r w:rsidRPr="00E311DA">
      <w:rPr>
        <w:b/>
        <w:sz w:val="40"/>
        <w:szCs w:val="40"/>
      </w:rPr>
      <w:t>Access Account</w:t>
    </w:r>
  </w:p>
  <w:p w:rsidR="004C4E0C" w:rsidRPr="00E311DA" w:rsidRDefault="004C4E0C" w:rsidP="004C4E0C">
    <w:pPr>
      <w:pStyle w:val="Header"/>
      <w:ind w:right="-2070"/>
      <w:rPr>
        <w:b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418600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2">
    <w:nsid w:val="1F926988"/>
    <w:multiLevelType w:val="hybridMultilevel"/>
    <w:tmpl w:val="19C29C82"/>
    <w:lvl w:ilvl="0" w:tplc="6D4A1D22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F404BA"/>
    <w:multiLevelType w:val="hybridMultilevel"/>
    <w:tmpl w:val="2C4E38FE"/>
    <w:lvl w:ilvl="0" w:tplc="069CE5F2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1DA"/>
    <w:rsid w:val="00004B6D"/>
    <w:rsid w:val="00025327"/>
    <w:rsid w:val="00083C48"/>
    <w:rsid w:val="000B2459"/>
    <w:rsid w:val="001A40D1"/>
    <w:rsid w:val="001F563A"/>
    <w:rsid w:val="00236463"/>
    <w:rsid w:val="00355EAE"/>
    <w:rsid w:val="003804EB"/>
    <w:rsid w:val="00381C1A"/>
    <w:rsid w:val="0039184F"/>
    <w:rsid w:val="003D6B4B"/>
    <w:rsid w:val="00423C7C"/>
    <w:rsid w:val="004B4CA2"/>
    <w:rsid w:val="004C4E0C"/>
    <w:rsid w:val="004D41E6"/>
    <w:rsid w:val="00526DD3"/>
    <w:rsid w:val="00544D97"/>
    <w:rsid w:val="00570C72"/>
    <w:rsid w:val="005A25BF"/>
    <w:rsid w:val="005A30DB"/>
    <w:rsid w:val="005D12A3"/>
    <w:rsid w:val="006235A3"/>
    <w:rsid w:val="0066714A"/>
    <w:rsid w:val="006D5E12"/>
    <w:rsid w:val="007036BF"/>
    <w:rsid w:val="008435A9"/>
    <w:rsid w:val="00885539"/>
    <w:rsid w:val="008E399D"/>
    <w:rsid w:val="008E75C9"/>
    <w:rsid w:val="008F64DB"/>
    <w:rsid w:val="0097283D"/>
    <w:rsid w:val="009955BE"/>
    <w:rsid w:val="009B5070"/>
    <w:rsid w:val="00A26120"/>
    <w:rsid w:val="00A7534F"/>
    <w:rsid w:val="00A84D24"/>
    <w:rsid w:val="00AE5233"/>
    <w:rsid w:val="00AE69CC"/>
    <w:rsid w:val="00B437A3"/>
    <w:rsid w:val="00BD1593"/>
    <w:rsid w:val="00C225D5"/>
    <w:rsid w:val="00C45850"/>
    <w:rsid w:val="00C73810"/>
    <w:rsid w:val="00D10998"/>
    <w:rsid w:val="00D25505"/>
    <w:rsid w:val="00D5034A"/>
    <w:rsid w:val="00D5494F"/>
    <w:rsid w:val="00D61A90"/>
    <w:rsid w:val="00DF5A5C"/>
    <w:rsid w:val="00E311DA"/>
    <w:rsid w:val="00E96A27"/>
    <w:rsid w:val="00EA13D5"/>
    <w:rsid w:val="00EA21A8"/>
    <w:rsid w:val="00EA470D"/>
    <w:rsid w:val="00EC0E8C"/>
    <w:rsid w:val="00EE1006"/>
    <w:rsid w:val="00F15988"/>
    <w:rsid w:val="00F17674"/>
    <w:rsid w:val="00F21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E18084-82EE-4FB2-8DD5-2422A703F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000000" w:themeColor="text1"/>
        <w:lang w:val="en-US" w:eastAsia="ja-JP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60" w:line="240" w:lineRule="auto"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40" w:after="240" w:line="240" w:lineRule="auto"/>
      <w:outlineLvl w:val="1"/>
    </w:pPr>
    <w:rPr>
      <w:cap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40" w:after="60" w:line="240" w:lineRule="auto"/>
      <w:outlineLvl w:val="2"/>
    </w:pPr>
    <w:rPr>
      <w:caps/>
      <w:color w:val="5A1E34" w:themeColor="accent1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line="240" w:lineRule="auto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qFormat/>
    <w:pPr>
      <w:spacing w:before="0" w:line="300" w:lineRule="auto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BodyTextChar">
    <w:name w:val="Body Text Char"/>
    <w:basedOn w:val="DefaultParagraphFont"/>
    <w:link w:val="BodyText"/>
    <w:uiPriority w:val="99"/>
    <w:rPr>
      <w:color w:val="FFFFFF" w:themeColor="background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0" w:line="240" w:lineRule="auto"/>
      <w:ind w:left="-720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ageNumber">
    <w:name w:val="page number"/>
    <w:basedOn w:val="DefaultParagraphFont"/>
    <w:uiPriority w:val="99"/>
    <w:unhideWhenUsed/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1"/>
    <w:rPr>
      <w:caps/>
      <w:sz w:val="22"/>
      <w:szCs w:val="22"/>
      <w:shd w:val="clear" w:color="auto" w:fill="F1D7E0" w:themeFill="accent2"/>
    </w:rPr>
  </w:style>
  <w:style w:type="paragraph" w:styleId="ListBullet">
    <w:name w:val="List Bullet"/>
    <w:basedOn w:val="Normal"/>
    <w:uiPriority w:val="1"/>
    <w:qFormat/>
    <w:pPr>
      <w:numPr>
        <w:numId w:val="1"/>
      </w:numPr>
      <w:spacing w:before="120" w:line="264" w:lineRule="auto"/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1"/>
    <w:rPr>
      <w:caps/>
      <w:color w:val="5A1E34" w:themeColor="accent1" w:themeShade="80"/>
      <w:sz w:val="22"/>
      <w:szCs w:val="22"/>
    </w:rPr>
  </w:style>
  <w:style w:type="paragraph" w:styleId="Quote">
    <w:name w:val="Quote"/>
    <w:basedOn w:val="Normal"/>
    <w:next w:val="Normal"/>
    <w:link w:val="QuoteChar"/>
    <w:uiPriority w:val="2"/>
    <w:qFormat/>
    <w:pPr>
      <w:pBdr>
        <w:top w:val="single" w:sz="8" w:space="8" w:color="A93B61" w:themeColor="accent2" w:themeShade="80"/>
        <w:left w:val="single" w:sz="8" w:space="8" w:color="A93B61" w:themeColor="accent2" w:themeShade="80"/>
      </w:pBdr>
      <w:spacing w:after="80"/>
      <w:ind w:left="1440" w:right="1440"/>
    </w:pPr>
    <w:rPr>
      <w:i/>
      <w:iCs/>
      <w:color w:val="A93B61" w:themeColor="accent2" w:themeShade="80"/>
    </w:rPr>
  </w:style>
  <w:style w:type="character" w:customStyle="1" w:styleId="QuoteChar">
    <w:name w:val="Quote Char"/>
    <w:basedOn w:val="DefaultParagraphFont"/>
    <w:link w:val="Quote"/>
    <w:uiPriority w:val="2"/>
    <w:rPr>
      <w:i/>
      <w:iCs/>
      <w:color w:val="A93B61" w:themeColor="accent2" w:themeShade="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paragraph" w:styleId="ListParagraph">
    <w:name w:val="List Paragraph"/>
    <w:basedOn w:val="Normal"/>
    <w:uiPriority w:val="34"/>
    <w:unhideWhenUsed/>
    <w:qFormat/>
    <w:rsid w:val="00544D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4D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mp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23" Type="http://schemas.openxmlformats.org/officeDocument/2006/relationships/image" Target="media/image13.png"/><Relationship Id="rId28" Type="http://schemas.openxmlformats.org/officeDocument/2006/relationships/glossaryDocument" Target="glossary/document.xml"/><Relationship Id="rId10" Type="http://schemas.openxmlformats.org/officeDocument/2006/relationships/hyperlink" Target="https://ijump.hostopia.com/aPsprint/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file:///\\10.190.10.225\devel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685A3C0AF324B288F4C84E21997A2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59947A-BC52-449C-A59B-5AC877103BA6}"/>
      </w:docPartPr>
      <w:docPartBody>
        <w:p w:rsidR="00643523" w:rsidRDefault="000A2ED1">
          <w:pPr>
            <w:pStyle w:val="1685A3C0AF324B288F4C84E21997A2AC"/>
          </w:pPr>
          <w:r>
            <w:t>[Your Name]</w:t>
          </w:r>
        </w:p>
      </w:docPartBody>
    </w:docPart>
    <w:docPart>
      <w:docPartPr>
        <w:name w:val="97AE96776C404FEEB05717CE21CAC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C80D33-A875-41EA-836D-966F57D6C398}"/>
      </w:docPartPr>
      <w:docPartBody>
        <w:p w:rsidR="00643523" w:rsidRDefault="000A2ED1">
          <w:pPr>
            <w:pStyle w:val="97AE96776C404FEEB05717CE21CACDF5"/>
          </w:pPr>
          <w:r>
            <w:t>[Course Title]</w:t>
          </w:r>
        </w:p>
      </w:docPartBody>
    </w:docPart>
    <w:docPart>
      <w:docPartPr>
        <w:name w:val="EEF142FD2DC54768ABA1D44EDDD2BC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CDCB70-122B-4D59-8C1D-CAF364FF5EB3}"/>
      </w:docPartPr>
      <w:docPartBody>
        <w:p w:rsidR="00643523" w:rsidRDefault="000A2ED1">
          <w:pPr>
            <w:pStyle w:val="EEF142FD2DC54768ABA1D44EDDD2BC1A"/>
          </w:pPr>
          <w:r>
            <w:t>[Teacher’s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8AF"/>
    <w:rsid w:val="000A2ED1"/>
    <w:rsid w:val="00643523"/>
    <w:rsid w:val="006E447B"/>
    <w:rsid w:val="00802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685A3C0AF324B288F4C84E21997A2AC">
    <w:name w:val="1685A3C0AF324B288F4C84E21997A2AC"/>
  </w:style>
  <w:style w:type="paragraph" w:customStyle="1" w:styleId="97AE96776C404FEEB05717CE21CACDF5">
    <w:name w:val="97AE96776C404FEEB05717CE21CACDF5"/>
  </w:style>
  <w:style w:type="paragraph" w:customStyle="1" w:styleId="EEF142FD2DC54768ABA1D44EDDD2BC1A">
    <w:name w:val="EEF142FD2DC54768ABA1D44EDDD2BC1A"/>
  </w:style>
  <w:style w:type="paragraph" w:customStyle="1" w:styleId="A9A4A227446B4B8F8E466E0CA021A892">
    <w:name w:val="A9A4A227446B4B8F8E466E0CA021A892"/>
    <w:rsid w:val="008028AF"/>
  </w:style>
  <w:style w:type="paragraph" w:customStyle="1" w:styleId="2F63D13A5A804C1BA2DF242546EAE346">
    <w:name w:val="2F63D13A5A804C1BA2DF242546EAE346"/>
    <w:rsid w:val="008028AF"/>
  </w:style>
  <w:style w:type="paragraph" w:customStyle="1" w:styleId="39AD2E00B46B4AF1A9D0C5D7FC580AE1">
    <w:name w:val="39AD2E00B46B4AF1A9D0C5D7FC580AE1"/>
    <w:rsid w:val="008028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11C1C-AA2B-4137-88AA-36173289C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8A5146-0C0E-46E3-A88F-7F19B1FBE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</Template>
  <TotalTime>236</TotalTime>
  <Pages>9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--</Manager>
  <Company/>
  <LinksUpToDate>false</LinksUpToDate>
  <CharactersWithSpaces>2082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Team</dc:creator>
  <cp:keywords>Prohaktiv</cp:keywords>
  <cp:lastModifiedBy>admin</cp:lastModifiedBy>
  <cp:revision>50</cp:revision>
  <cp:lastPrinted>2012-09-04T22:21:00Z</cp:lastPrinted>
  <dcterms:created xsi:type="dcterms:W3CDTF">2014-06-18T05:46:00Z</dcterms:created>
  <dcterms:modified xsi:type="dcterms:W3CDTF">2014-06-18T10:11:00Z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TC034441779991</vt:lpwstr>
  </property>
</Properties>
</file>